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DD1051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  <w:lang w:eastAsia="ko-KR"/>
        </w:rPr>
        <w:drawing>
          <wp:inline distT="0" distB="0" distL="0" distR="0" wp14:anchorId="1490C6ED" wp14:editId="112C21FB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5FC7E265" w14:textId="77777777" w:rsidR="00EC5637" w:rsidRDefault="00EC5637" w:rsidP="00C6554A">
      <w:pPr>
        <w:pStyle w:val="Subtitle"/>
        <w:rPr>
          <w:caps w:val="0"/>
          <w:color w:val="007789" w:themeColor="accent1" w:themeShade="BF"/>
          <w:kern w:val="28"/>
          <w:sz w:val="60"/>
        </w:rPr>
      </w:pPr>
      <w:r w:rsidRPr="00EC5637">
        <w:rPr>
          <w:caps w:val="0"/>
          <w:color w:val="007789" w:themeColor="accent1" w:themeShade="BF"/>
          <w:kern w:val="28"/>
          <w:sz w:val="60"/>
        </w:rPr>
        <w:t>Merkle-Trees</w:t>
      </w:r>
    </w:p>
    <w:p w14:paraId="124516FC" w14:textId="77777777" w:rsidR="00C6554A" w:rsidRPr="00D5413C" w:rsidRDefault="00EC5637" w:rsidP="00C6554A">
      <w:pPr>
        <w:pStyle w:val="Subtitle"/>
      </w:pPr>
      <w:r>
        <w:t>jae Duk Seo</w:t>
      </w:r>
    </w:p>
    <w:p w14:paraId="7F8F704C" w14:textId="77777777" w:rsidR="00C6554A" w:rsidRDefault="00EC5637" w:rsidP="00C6554A">
      <w:pPr>
        <w:pStyle w:val="ContactInfo"/>
      </w:pPr>
      <w:r>
        <w:t>Jae Duk Seo</w:t>
      </w:r>
      <w:r w:rsidR="00C6554A">
        <w:t xml:space="preserve"> | </w:t>
      </w:r>
      <w:r>
        <w:t>March 10, 2017</w:t>
      </w:r>
      <w:r w:rsidR="00C6554A">
        <w:br w:type="page"/>
      </w:r>
    </w:p>
    <w:p w14:paraId="5061661B" w14:textId="3AC2A9EE" w:rsidR="0079598C" w:rsidRDefault="0079598C" w:rsidP="0079598C">
      <w:pPr>
        <w:pStyle w:val="Heading1"/>
      </w:pPr>
      <w:r>
        <w:lastRenderedPageBreak/>
        <w:t xml:space="preserve">What is a </w:t>
      </w:r>
      <w:r w:rsidR="00F0075C">
        <w:t>one-way</w:t>
      </w:r>
      <w:r w:rsidR="00B14187">
        <w:t xml:space="preserve"> </w:t>
      </w:r>
      <w:r>
        <w:t>function?</w:t>
      </w:r>
    </w:p>
    <w:p w14:paraId="4396F90B" w14:textId="44FAFA01" w:rsidR="0079598C" w:rsidRDefault="002F339D" w:rsidP="0079598C">
      <w:pPr>
        <w:pStyle w:val="ListParagraph"/>
        <w:numPr>
          <w:ilvl w:val="0"/>
          <w:numId w:val="17"/>
        </w:numPr>
      </w:pPr>
      <w:r>
        <w:t>Oneway</w:t>
      </w:r>
      <w:bookmarkStart w:id="5" w:name="_GoBack"/>
      <w:bookmarkEnd w:id="5"/>
      <w:r w:rsidR="0079598C">
        <w:t xml:space="preserve"> function is a one-way function that follow this property.</w:t>
      </w:r>
    </w:p>
    <w:p w14:paraId="76210EB3" w14:textId="60B65630" w:rsidR="0079598C" w:rsidRDefault="00D927B6" w:rsidP="00D927B6">
      <w:pPr>
        <w:ind w:left="360"/>
      </w:pPr>
      <w:r>
        <w:rPr>
          <w:noProof/>
          <w:lang w:eastAsia="ko-KR"/>
        </w:rPr>
        <w:drawing>
          <wp:inline distT="0" distB="0" distL="0" distR="0" wp14:anchorId="1D4EC196" wp14:editId="3CCB5CDD">
            <wp:extent cx="5478145" cy="1746250"/>
            <wp:effectExtent l="0" t="0" r="8255" b="6350"/>
            <wp:docPr id="1" name="Picture 1" descr="../Desktop/Screen%20Shot%202017-03-10%20at%206.16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3-10%20at%206.16.39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8616" w14:textId="1EE87063" w:rsidR="005364FF" w:rsidRDefault="005364FF" w:rsidP="005364FF">
      <w:pPr>
        <w:pStyle w:val="ListParagraph"/>
        <w:numPr>
          <w:ilvl w:val="0"/>
          <w:numId w:val="17"/>
        </w:numPr>
      </w:pPr>
      <w:r>
        <w:t xml:space="preserve">1. One unique input for one unique output </w:t>
      </w:r>
      <w:r w:rsidR="003C1494">
        <w:br/>
        <w:t>f(4) = abcd then f(3) or f(2) cannot be abcd</w:t>
      </w:r>
      <w:r w:rsidR="00D54EC2">
        <w:br/>
      </w:r>
    </w:p>
    <w:p w14:paraId="3CA7A256" w14:textId="5D6805ED" w:rsidR="003C1494" w:rsidRDefault="003C1494" w:rsidP="005364FF">
      <w:pPr>
        <w:pStyle w:val="ListParagraph"/>
        <w:numPr>
          <w:ilvl w:val="0"/>
          <w:numId w:val="17"/>
        </w:numPr>
      </w:pPr>
      <w:r>
        <w:t xml:space="preserve">2. </w:t>
      </w:r>
      <w:r w:rsidR="00326B67">
        <w:t>We cannot find the input value from the output value</w:t>
      </w:r>
      <w:r w:rsidR="00326B67">
        <w:br/>
        <w:t>g(abcd) = 4 &lt;- this must not be possible!</w:t>
      </w:r>
      <w:r w:rsidR="00036CA7">
        <w:br/>
      </w:r>
    </w:p>
    <w:p w14:paraId="00F383EB" w14:textId="202E30E1" w:rsidR="00036CA7" w:rsidRDefault="00036CA7" w:rsidP="00036CA7">
      <w:pPr>
        <w:pStyle w:val="ListParagraph"/>
        <w:numPr>
          <w:ilvl w:val="0"/>
          <w:numId w:val="17"/>
        </w:numPr>
      </w:pPr>
      <w:r>
        <w:t xml:space="preserve">Source: </w:t>
      </w:r>
      <w:r w:rsidRPr="00036CA7">
        <w:t>https://pdfs.semanticscholar.org/707e/f01face0af32949eda250f2ec497a64d4231.pdf</w:t>
      </w:r>
    </w:p>
    <w:p w14:paraId="6CE5F178" w14:textId="257E0B3F" w:rsidR="00F252F3" w:rsidRDefault="00F252F3" w:rsidP="00F252F3">
      <w:pPr>
        <w:pStyle w:val="Heading1"/>
      </w:pPr>
      <w:r>
        <w:t xml:space="preserve">What is a SHA-256 hash function? </w:t>
      </w:r>
    </w:p>
    <w:p w14:paraId="187B7EAF" w14:textId="09EC954C" w:rsidR="007A5AC2" w:rsidRDefault="00036CA7" w:rsidP="00036CA7">
      <w:pPr>
        <w:pStyle w:val="ListParagraph"/>
        <w:numPr>
          <w:ilvl w:val="0"/>
          <w:numId w:val="17"/>
        </w:numPr>
      </w:pPr>
      <w:r>
        <w:t xml:space="preserve"> It is the </w:t>
      </w:r>
      <w:r w:rsidR="00D237F9">
        <w:t>one-way hash function that ‘almost-unique’ value.  But for simplicity we will considered it as 100% unique.</w:t>
      </w:r>
      <w:r w:rsidR="00D237F9">
        <w:br/>
      </w:r>
      <w:r w:rsidR="00D237F9">
        <w:rPr>
          <w:noProof/>
          <w:lang w:eastAsia="ko-KR"/>
        </w:rPr>
        <w:drawing>
          <wp:inline distT="0" distB="0" distL="0" distR="0" wp14:anchorId="3D743EF2" wp14:editId="30B6F9AB">
            <wp:extent cx="5478145" cy="1449705"/>
            <wp:effectExtent l="0" t="0" r="8255" b="0"/>
            <wp:docPr id="2" name="Picture 2" descr="../Desktop/Simple-Merkle-Tree-in-Python/SHA_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imple-Merkle-Tree-in-Python/SHA_2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EA7">
        <w:br/>
      </w:r>
    </w:p>
    <w:p w14:paraId="23B01BBE" w14:textId="08EDA0E4" w:rsidR="001509C6" w:rsidRDefault="001509C6" w:rsidP="00036CA7">
      <w:pPr>
        <w:pStyle w:val="ListParagraph"/>
        <w:numPr>
          <w:ilvl w:val="0"/>
          <w:numId w:val="17"/>
        </w:numPr>
      </w:pPr>
      <w:r>
        <w:t xml:space="preserve">Example output: </w:t>
      </w:r>
      <w:r w:rsidR="00280528">
        <w:t>Since we are using Hexadecimal we need 64 digits</w:t>
      </w:r>
      <w:r w:rsidR="00372EA7">
        <w:rPr>
          <w:noProof/>
          <w:lang w:eastAsia="ko-KR"/>
        </w:rPr>
        <w:drawing>
          <wp:inline distT="0" distB="0" distL="0" distR="0" wp14:anchorId="63F4C54D" wp14:editId="426CAD02">
            <wp:extent cx="5033010" cy="213995"/>
            <wp:effectExtent l="0" t="0" r="0" b="0"/>
            <wp:docPr id="5" name="Picture 5" descr="../Desktop/Screen%20Shot%202017-03-10%20at%206.25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03-10%20at%206.25.22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9D7C" w14:textId="0E4D373B" w:rsidR="007A5AC2" w:rsidRDefault="007A5AC2">
      <w:r>
        <w:br w:type="page"/>
      </w:r>
    </w:p>
    <w:p w14:paraId="3C670CCA" w14:textId="72D62B0E" w:rsidR="00036CA7" w:rsidRDefault="007A5AC2" w:rsidP="007A5AC2">
      <w:pPr>
        <w:pStyle w:val="Heading1"/>
      </w:pPr>
      <w:r>
        <w:lastRenderedPageBreak/>
        <w:t xml:space="preserve">What is a Merkle Tree? </w:t>
      </w:r>
    </w:p>
    <w:p w14:paraId="24D74DF3" w14:textId="6D606696" w:rsidR="007A5AC2" w:rsidRDefault="009D0D4F" w:rsidP="009D0D4F">
      <w:r>
        <w:rPr>
          <w:noProof/>
          <w:lang w:eastAsia="ko-KR"/>
        </w:rPr>
        <w:drawing>
          <wp:inline distT="0" distB="0" distL="0" distR="0" wp14:anchorId="100D9D82" wp14:editId="45E7EC48">
            <wp:extent cx="5486400" cy="3493135"/>
            <wp:effectExtent l="0" t="0" r="0" b="0"/>
            <wp:docPr id="3" name="Picture 3" descr="../Desktop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im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7FEE" w14:textId="63374A99" w:rsidR="009D0D4F" w:rsidRDefault="009D0D4F" w:rsidP="009D0D4F">
      <w:pPr>
        <w:pStyle w:val="ListParagraph"/>
        <w:numPr>
          <w:ilvl w:val="0"/>
          <w:numId w:val="17"/>
        </w:numPr>
      </w:pPr>
      <w:r>
        <w:t xml:space="preserve">Source: </w:t>
      </w:r>
      <w:hyperlink r:id="rId12" w:history="1">
        <w:r w:rsidR="002A1F89" w:rsidRPr="0096508C">
          <w:rPr>
            <w:rStyle w:val="Hyperlink"/>
          </w:rPr>
          <w:t>https://brilliant.org/wiki/merkle-tree/</w:t>
        </w:r>
      </w:hyperlink>
    </w:p>
    <w:p w14:paraId="74923209" w14:textId="6406E159" w:rsidR="002A1F89" w:rsidRDefault="002A1F89" w:rsidP="009D0D4F">
      <w:pPr>
        <w:pStyle w:val="ListParagraph"/>
        <w:numPr>
          <w:ilvl w:val="0"/>
          <w:numId w:val="17"/>
        </w:numPr>
        <w:rPr>
          <w:sz w:val="32"/>
        </w:rPr>
      </w:pPr>
      <w:r w:rsidRPr="005C4F16">
        <w:rPr>
          <w:sz w:val="32"/>
        </w:rPr>
        <w:t xml:space="preserve">In my words: A </w:t>
      </w:r>
      <w:r w:rsidRPr="005C4F16">
        <w:rPr>
          <w:b/>
          <w:sz w:val="32"/>
        </w:rPr>
        <w:t>binary tree</w:t>
      </w:r>
      <w:r w:rsidRPr="005C4F16">
        <w:rPr>
          <w:sz w:val="32"/>
        </w:rPr>
        <w:t xml:space="preserve"> where, </w:t>
      </w:r>
      <w:r w:rsidR="00AB0848" w:rsidRPr="005C4F16">
        <w:rPr>
          <w:b/>
          <w:sz w:val="32"/>
        </w:rPr>
        <w:t>all</w:t>
      </w:r>
      <w:r w:rsidRPr="005C4F16">
        <w:rPr>
          <w:b/>
          <w:sz w:val="32"/>
        </w:rPr>
        <w:t xml:space="preserve"> the leaf nodes</w:t>
      </w:r>
      <w:r w:rsidRPr="005C4F16">
        <w:rPr>
          <w:sz w:val="32"/>
        </w:rPr>
        <w:t xml:space="preserve"> are data and </w:t>
      </w:r>
      <w:r w:rsidR="00F03F9A" w:rsidRPr="005C4F16">
        <w:rPr>
          <w:sz w:val="32"/>
        </w:rPr>
        <w:t>all</w:t>
      </w:r>
      <w:r w:rsidRPr="005C4F16">
        <w:rPr>
          <w:sz w:val="32"/>
        </w:rPr>
        <w:t xml:space="preserve"> the </w:t>
      </w:r>
      <w:r w:rsidRPr="00F03F9A">
        <w:rPr>
          <w:b/>
          <w:sz w:val="32"/>
        </w:rPr>
        <w:t>non-leaf nodes</w:t>
      </w:r>
      <w:r w:rsidRPr="005C4F16">
        <w:rPr>
          <w:sz w:val="32"/>
        </w:rPr>
        <w:t xml:space="preserve"> are </w:t>
      </w:r>
      <w:r w:rsidRPr="00F03F9A">
        <w:rPr>
          <w:b/>
          <w:sz w:val="32"/>
        </w:rPr>
        <w:t xml:space="preserve">combined hash </w:t>
      </w:r>
      <w:r w:rsidR="00F03F9A" w:rsidRPr="00F03F9A">
        <w:rPr>
          <w:b/>
          <w:sz w:val="32"/>
        </w:rPr>
        <w:t>results</w:t>
      </w:r>
      <w:r w:rsidR="00F03F9A">
        <w:rPr>
          <w:sz w:val="32"/>
        </w:rPr>
        <w:t xml:space="preserve"> from its two</w:t>
      </w:r>
      <w:r w:rsidRPr="005C4F16">
        <w:rPr>
          <w:sz w:val="32"/>
        </w:rPr>
        <w:t xml:space="preserve"> </w:t>
      </w:r>
      <w:r w:rsidR="00F03F9A" w:rsidRPr="005C4F16">
        <w:rPr>
          <w:sz w:val="32"/>
        </w:rPr>
        <w:t>children</w:t>
      </w:r>
      <w:r w:rsidRPr="005C4F16">
        <w:rPr>
          <w:sz w:val="32"/>
        </w:rPr>
        <w:t>.</w:t>
      </w:r>
    </w:p>
    <w:p w14:paraId="0E0D783F" w14:textId="110B9E14" w:rsidR="00172794" w:rsidRDefault="00172794" w:rsidP="009D0D4F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>Use case: Transaction data, from company A,B,</w:t>
      </w:r>
      <w:r w:rsidR="004140D8">
        <w:rPr>
          <w:sz w:val="32"/>
        </w:rPr>
        <w:t xml:space="preserve"> and </w:t>
      </w:r>
      <w:r>
        <w:rPr>
          <w:sz w:val="32"/>
        </w:rPr>
        <w:t>C.</w:t>
      </w:r>
    </w:p>
    <w:p w14:paraId="05BC282E" w14:textId="2A5B903F" w:rsidR="00B00972" w:rsidRDefault="00B00972" w:rsidP="009D0D4F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>Traditional way of keeping transaction</w:t>
      </w:r>
      <w:r>
        <w:rPr>
          <w:sz w:val="32"/>
        </w:rPr>
        <w:br/>
      </w:r>
      <w:r>
        <w:rPr>
          <w:noProof/>
          <w:sz w:val="32"/>
          <w:lang w:eastAsia="ko-KR"/>
        </w:rPr>
        <w:drawing>
          <wp:inline distT="0" distB="0" distL="0" distR="0" wp14:anchorId="190641D5" wp14:editId="50676A08">
            <wp:extent cx="5478145" cy="2191385"/>
            <wp:effectExtent l="0" t="0" r="8255" b="0"/>
            <wp:docPr id="6" name="Picture 6" descr="../Desktop/Screen%20Shot%202017-03-10%20at%206.31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3-10%20at%206.31.51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9847A" w14:textId="19B50BB6" w:rsidR="00B00972" w:rsidRDefault="00B00972" w:rsidP="009D0D4F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lastRenderedPageBreak/>
        <w:t xml:space="preserve">Using </w:t>
      </w:r>
      <w:r w:rsidR="003B13AA">
        <w:rPr>
          <w:sz w:val="32"/>
        </w:rPr>
        <w:t>Merkle Tree a.k.a Block C</w:t>
      </w:r>
      <w:r>
        <w:rPr>
          <w:sz w:val="32"/>
        </w:rPr>
        <w:t>hain</w:t>
      </w:r>
      <w:r>
        <w:rPr>
          <w:sz w:val="32"/>
        </w:rPr>
        <w:br/>
      </w:r>
      <w:r w:rsidR="00763B47">
        <w:rPr>
          <w:noProof/>
          <w:sz w:val="32"/>
          <w:lang w:eastAsia="ko-KR"/>
        </w:rPr>
        <w:drawing>
          <wp:inline distT="0" distB="0" distL="0" distR="0" wp14:anchorId="048385F7" wp14:editId="628AE23C">
            <wp:extent cx="5486400" cy="2421890"/>
            <wp:effectExtent l="0" t="0" r="0" b="0"/>
            <wp:docPr id="7" name="Picture 7" descr="../Desktop/Screen%20Shot%202017-03-10%20at%206.32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03-10%20at%206.32.06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43086" w14:textId="4DA0C396" w:rsidR="003C19F2" w:rsidRDefault="003C19F2" w:rsidP="009D0D4F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 xml:space="preserve">Source: </w:t>
      </w:r>
      <w:hyperlink r:id="rId15" w:history="1">
        <w:r w:rsidR="001A6ECB" w:rsidRPr="0096508C">
          <w:rPr>
            <w:rStyle w:val="Hyperlink"/>
            <w:sz w:val="32"/>
          </w:rPr>
          <w:t>https://www.youtube.com/watch?v=obA0InYr0VA</w:t>
        </w:r>
      </w:hyperlink>
    </w:p>
    <w:p w14:paraId="1FA57EDB" w14:textId="560468A3" w:rsidR="001A6ECB" w:rsidRDefault="001A6ECB" w:rsidP="001A6ECB">
      <w:pPr>
        <w:pStyle w:val="Heading1"/>
      </w:pPr>
      <w:r>
        <w:t>Actual output of BlockChain</w:t>
      </w:r>
    </w:p>
    <w:p w14:paraId="2B7C2E2E" w14:textId="316C3249" w:rsidR="001A6ECB" w:rsidRPr="001A6ECB" w:rsidRDefault="001A6ECB" w:rsidP="001A6ECB">
      <w:r>
        <w:rPr>
          <w:noProof/>
          <w:lang w:eastAsia="ko-KR"/>
        </w:rPr>
        <w:drawing>
          <wp:inline distT="0" distB="0" distL="0" distR="0" wp14:anchorId="61D763F7" wp14:editId="29D36D52">
            <wp:extent cx="6122824" cy="3064510"/>
            <wp:effectExtent l="0" t="0" r="0" b="8890"/>
            <wp:docPr id="8" name="Picture 8" descr="../Desktop/Simple-Merkle-Tree-in-Python/Bitcoin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imple-Merkle-Tree-in-Python/Bitcoin_exampl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625" cy="306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6ECB" w:rsidRPr="001A6ECB">
      <w:footerReference w:type="default" r:id="rId1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C72FA0" w14:textId="77777777" w:rsidR="00D3731F" w:rsidRDefault="00D3731F" w:rsidP="00C6554A">
      <w:pPr>
        <w:spacing w:before="0" w:after="0" w:line="240" w:lineRule="auto"/>
      </w:pPr>
      <w:r>
        <w:separator/>
      </w:r>
    </w:p>
  </w:endnote>
  <w:endnote w:type="continuationSeparator" w:id="0">
    <w:p w14:paraId="6E3E02F5" w14:textId="77777777" w:rsidR="00D3731F" w:rsidRDefault="00D3731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궁서">
    <w:charset w:val="81"/>
    <w:family w:val="auto"/>
    <w:pitch w:val="variable"/>
    <w:sig w:usb0="B00002AF" w:usb1="69D77CFB" w:usb2="00000030" w:usb3="00000000" w:csb0="000800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65188C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F339D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512882" w14:textId="77777777" w:rsidR="00D3731F" w:rsidRDefault="00D3731F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E9BBEA4" w14:textId="77777777" w:rsidR="00D3731F" w:rsidRDefault="00D3731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D6D2011"/>
    <w:multiLevelType w:val="hybridMultilevel"/>
    <w:tmpl w:val="22BCDA2E"/>
    <w:lvl w:ilvl="0" w:tplc="990ABEFA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207FEE"/>
    <w:multiLevelType w:val="hybridMultilevel"/>
    <w:tmpl w:val="5AF868D4"/>
    <w:lvl w:ilvl="0" w:tplc="6C989D62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637"/>
    <w:rsid w:val="00004FDA"/>
    <w:rsid w:val="00036CA7"/>
    <w:rsid w:val="001509C6"/>
    <w:rsid w:val="00172794"/>
    <w:rsid w:val="001A6ECB"/>
    <w:rsid w:val="002554CD"/>
    <w:rsid w:val="00280528"/>
    <w:rsid w:val="00293B83"/>
    <w:rsid w:val="002A1F89"/>
    <w:rsid w:val="002B4294"/>
    <w:rsid w:val="002F339D"/>
    <w:rsid w:val="00326B67"/>
    <w:rsid w:val="00333D0D"/>
    <w:rsid w:val="00353669"/>
    <w:rsid w:val="00372EA7"/>
    <w:rsid w:val="003B13AA"/>
    <w:rsid w:val="003C1494"/>
    <w:rsid w:val="003C19F2"/>
    <w:rsid w:val="004140D8"/>
    <w:rsid w:val="004C049F"/>
    <w:rsid w:val="005000E2"/>
    <w:rsid w:val="005364FF"/>
    <w:rsid w:val="005C4F16"/>
    <w:rsid w:val="006A3CE7"/>
    <w:rsid w:val="00722878"/>
    <w:rsid w:val="00763B47"/>
    <w:rsid w:val="0079598C"/>
    <w:rsid w:val="007A5AC2"/>
    <w:rsid w:val="009D0D4F"/>
    <w:rsid w:val="00AB0848"/>
    <w:rsid w:val="00B00972"/>
    <w:rsid w:val="00B14187"/>
    <w:rsid w:val="00B261F2"/>
    <w:rsid w:val="00C6554A"/>
    <w:rsid w:val="00D237F9"/>
    <w:rsid w:val="00D3731F"/>
    <w:rsid w:val="00D54EC2"/>
    <w:rsid w:val="00D927B6"/>
    <w:rsid w:val="00EC5637"/>
    <w:rsid w:val="00ED7C44"/>
    <w:rsid w:val="00F0075C"/>
    <w:rsid w:val="00F03F9A"/>
    <w:rsid w:val="00F25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B68FF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004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95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s://brilliant.org/wiki/merkle-tree/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www.youtube.com/watch?v=obA0InYr0VA" TargetMode="External"/><Relationship Id="rId16" Type="http://schemas.openxmlformats.org/officeDocument/2006/relationships/image" Target="media/image8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edukseo/Library/Containers/com.microsoft.Word/Data/Library/Caches/1033/TM02835058/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14</TotalTime>
  <Pages>4</Pages>
  <Words>178</Words>
  <Characters>1015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 Seo</dc:creator>
  <cp:keywords/>
  <dc:description/>
  <cp:lastModifiedBy>Jae Seo</cp:lastModifiedBy>
  <cp:revision>35</cp:revision>
  <dcterms:created xsi:type="dcterms:W3CDTF">2017-03-10T23:13:00Z</dcterms:created>
  <dcterms:modified xsi:type="dcterms:W3CDTF">2017-03-10T23:40:00Z</dcterms:modified>
</cp:coreProperties>
</file>